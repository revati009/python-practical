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  <w:highlight w:val="white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Exercise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  <w:highlight w:val="white"/>
        </w:rPr>
        <w:t xml:space="preserve"> 2</w:t>
      </w:r>
    </w:p>
    <w:p>
      <w:pPr>
        <w:jc w:val="center"/>
        <w:rPr>
          <w:rFonts w:ascii="Times New Roman" w:cs="Times New Roman" w:hAnsi="Times New Roman"/>
          <w:b/>
          <w:bCs/>
          <w:color w:val="000000"/>
          <w:sz w:val="32"/>
          <w:szCs w:val="32"/>
          <w:highlight w:val="white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  <w:t>Q.1</w:t>
      </w: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Develop a program that accepts the names, quantities, and prices of three grocery items, calculates the total bill amount, and displays the final bill in a formatted mann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name1 = input("Enter item 1 name: ")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qty1 = int(input("Enter quantity: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price1 = float(input("Enter price: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name2 = input("Enter item 2 name: ")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qty2 = int(input("Enter quantity: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price2 = float(input("Enter price: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name3 = input("Enter item 3 name: ")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qty3 = int(input("Enter quantity: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price3 = float(input("Enter price: "))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total = (qty1 * price1) + (qty2 * price2) + (qty3 * price3)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print("\n----- GROCERY BILL -----")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print(name1, qty1, price1, qty1 * price1)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print(name2, qty2, price2, qty2 * price2)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print(name3, qty3, price3, qty3 * price3)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print("------------------------")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print("Total Bill =", total)</w:t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highlight w:val="white"/>
        </w:rPr>
      </w:pPr>
      <w:r>
        <w:rPr>
          <w:rFonts w:ascii="Times New Roman" w:cs="Times New Roman" w:hAnsi="Times New Roman"/>
          <w:b/>
          <w:bCs/>
          <w:sz w:val="48"/>
          <w:szCs w:val="48"/>
          <w:lang w:val="en-US"/>
          <w:highlight w:val="white"/>
        </w:rPr>
        <w:t>output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  <w:highlight w:val="white"/>
        </w:rPr>
        <w:t xml:space="preserve"> </w:t>
      </w: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 xml:space="preserve">   </w:t>
      </w: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drawing>
          <wp:inline distT="0" distB="0" distL="85723" distR="85723">
            <wp:extent cx="3360295" cy="3679161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0295" cy="36791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  <w:t xml:space="preserve">Q.2 </w:t>
      </w:r>
      <w:r>
        <w:rPr>
          <w:rFonts w:ascii="Times New Roman" w:cs="Times New Roman" w:hAnsi="Times New Roman"/>
          <w:sz w:val="28"/>
          <w:lang w:val="en-US"/>
          <w:highlight w:val="white"/>
        </w:rPr>
        <w:t>Create a program that accepts the total purchase amount and applicable discount percentage, calculates the discount amount and final payable amount, and displays a formatted billing summary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.amount = float(input("Enter total purchase amount: "))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discount = float(input("Enter discount percentage: "))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discount_amount = amount * discount / 100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final_amount = amount - discount_amount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print("\n----- BILLING SUMMARY -----")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print("Purchase Amount =", amount)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print("Discount =", discount, "%")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print("Discount Amount =", discount_amount)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  <w:r>
        <w:rPr>
          <w:rFonts w:ascii="Times New Roman" w:cs="Times New Roman" w:hAnsi="Times New Roman"/>
          <w:sz w:val="28"/>
          <w:lang w:val="en-US"/>
          <w:highlight w:val="white"/>
        </w:rPr>
        <w:t>print("Final Payable Amount =", final_amount)</w:t>
      </w:r>
    </w:p>
    <w:p>
      <w:pPr>
        <w:jc w:val="both"/>
        <w:rPr>
          <w:rFonts w:ascii="Times New Roman" w:cs="Times New Roman" w:hAnsi="Times New Roman"/>
          <w:sz w:val="28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  <w:t xml:space="preserve">output  </w:t>
      </w: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lang w:val="en-US"/>
          <w:highlight w:val="white"/>
        </w:rPr>
      </w:pP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  <w:highlight w:val="white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drawing>
          <wp:inline distT="0" distB="0" distL="85723" distR="85723">
            <wp:extent cx="2968095" cy="249871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8095" cy="24987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jc w:val="both"/>
        <w:rPr>
          <w:b/>
          <w:bCs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 w:val="0"/>
  <w:bordersDoNotSurroundFooter w:val="0"/>
  <w:defaultTabStop w:val="720"/>
  <w:drawingGridHorizontalSpacing w:val="100"/>
  <w:drawingGridVerticalSpacing w:val="156"/>
  <w:displayHorizontalDrawingGridEvery w:val="1"/>
  <w:displayVerticalDrawingGridEvery w:val="1"/>
  <w:noPunctuationKerning/>
  <w:compat>
    <w:spaceForUL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宋体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24</TotalTime>
  <Application>Yozo_Office</Application>
  <Pages>3</Pages>
  <Words>200</Words>
  <Characters>1215</Characters>
  <Lines>78</Lines>
  <Paragraphs>30</Paragraphs>
  <CharactersWithSpaces>1389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1</cp:revision>
  <dcterms:created xsi:type="dcterms:W3CDTF">2026-08-25T07:48:00Z</dcterms:created>
  <dcterms:modified xsi:type="dcterms:W3CDTF">2026-09-07T11:58:54Z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51FD52B1032E4D77BC9E55A42BB2453E_11</vt:lpwstr>
  </property>
  <property fmtid="{D5CDD505-2E9C-101B-9397-08002B2CF9AE}" pid="4" name="KSOTemplateDocerSaveRecord">
    <vt:lpwstr>eyJoZGlkIjoiZTk3MDkzZTJmYzU1MDRjNjA2OGI0OTAyNTNmM2NjZTEifQ==</vt:lpwstr>
  </property>
</Properties>
</file>