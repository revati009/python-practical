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both"/>
      </w:pPr>
    </w:p>
    <w:p>
      <w:pPr>
        <w:jc w:val="center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Exercise</w:t>
      </w:r>
    </w:p>
    <w:p>
      <w:pPr>
        <w:jc w:val="center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jc w:val="center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jc w:val="center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Q.01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Develop a program that repeatedly accepts daily expense amounts from the user, calculates the total monthly expenditure, and displays the number of expenses recorded.</w:t>
      </w: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total = 0</w:t>
      </w: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count = 0</w:t>
      </w: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while True:</w:t>
      </w: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expense = float(input("Enter expense (0 to stop): "))</w:t>
      </w: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if expense == 0:</w:t>
      </w: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    break</w:t>
      </w: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total = total + expense</w:t>
      </w: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count = count + 1</w:t>
      </w: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print("\n----- MONTHLY EXPENSE -----")</w:t>
      </w: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print("Total Expenditure =", total)</w:t>
      </w: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print("Number of Expenses =", count)</w:t>
      </w:r>
    </w:p>
    <w:p>
      <w:pPr>
        <w:jc w:val="both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>
      <w:pPr>
        <w:jc w:val="both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output </w:t>
      </w:r>
    </w:p>
    <w:p>
      <w:pPr>
        <w:jc w:val="both"/>
        <w:rPr>
          <w:rFonts w:ascii="Times New Roman" w:cs="Times New Roman" w:hAnsi="Times New Roman"/>
          <w:b/>
          <w:bCs/>
          <w:sz w:val="36"/>
          <w:szCs w:val="36"/>
        </w:rPr>
      </w:pPr>
      <w:r>
        <w:rPr>
          <w:rFonts w:ascii="Times New Roman" w:cs="Times New Roman" w:hAnsi="Times New Roman"/>
          <w:b/>
          <w:bCs/>
          <w:sz w:val="36"/>
          <w:szCs w:val="36"/>
        </w:rPr>
        <w:drawing>
          <wp:inline distT="0" distB="0" distL="85723" distR="85723">
            <wp:extent cx="3332281" cy="1760491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2281" cy="176049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ind w:left="0"/>
        <w:jc w:val="both"/>
      </w:pPr>
    </w:p>
    <w:p>
      <w:pPr>
        <w:ind w:firstLine="240"/>
        <w:jc w:val="both"/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Q.02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Create a program that records expenses under different categories such as Food, Travel, and Shopping, calculates the total expense for each category, and displays a formatted monthly expense summary.</w:t>
      </w:r>
      <w:r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  <w:t>.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food = 0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travel = 0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shopping = 0</w:t>
      </w:r>
    </w:p>
    <w:p>
      <w:pPr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n = int(input("Enter number of expenses: "))</w:t>
      </w:r>
    </w:p>
    <w:p>
      <w:pPr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for i in range(n):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category = input("Enter category: ").lower()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amount = float(input("Enter amount: "))</w:t>
      </w:r>
    </w:p>
    <w:p>
      <w:pPr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if category == "food":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    food = food + amount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elif category == "travel":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    travel = travel + amount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elif category == "shopping":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    shopping = shopping + amount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else: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    print("Invalid category")</w:t>
      </w:r>
    </w:p>
    <w:p>
      <w:pPr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print("\n----- MONTHLY EXPENSE SUMMARY -----")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print("Food     =", food)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print("Travel   =", travel)</w:t>
      </w: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ind w:firstLine="24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print("Shopping =", shopping)</w:t>
      </w:r>
    </w:p>
    <w:p>
      <w:pPr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print("Total    =", food + travel + shopping)</w:t>
      </w:r>
    </w:p>
    <w:p>
      <w:pPr>
        <w:ind w:left="0"/>
        <w:jc w:val="both"/>
        <w:rPr>
          <w:rFonts w:ascii="Times New Roman" w:cs="Times New Roman" w:hAnsi="Times New Roman"/>
          <w:b w:val="0"/>
          <w:bCs w:val="0"/>
          <w:sz w:val="24"/>
          <w:szCs w:val="24"/>
          <w:lang w:val="en-US"/>
        </w:rPr>
      </w:pPr>
    </w:p>
    <w:p>
      <w:pPr>
        <w:ind w:left="0"/>
        <w:jc w:val="both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output</w:t>
      </w:r>
    </w:p>
    <w:p>
      <w:pPr>
        <w:ind w:left="0"/>
        <w:jc w:val="both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drawing>
          <wp:inline distT="0" distB="0" distL="85723" distR="85723">
            <wp:extent cx="5552412" cy="2895051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2412" cy="289505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ind w:left="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 w:val="0"/>
  <w:bordersDoNotSurroundFooter w:val="0"/>
  <w:defaultTabStop w:val="720"/>
  <w:drawingGridHorizontalSpacing w:val="100"/>
  <w:drawingGridVerticalSpacing w:val="156"/>
  <w:displayHorizontalDrawingGridEvery w:val="1"/>
  <w:displayVerticalDrawingGridEvery w:val="1"/>
  <w:noPunctuationKerning/>
  <w:compat>
    <w:spaceForUL/>
    <w:ulTrailSpace/>
    <w:doNotExpandShiftReturn/>
    <w:adjustLineHeightInTabl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Calibri" w:eastAsia="宋体" w:cs="Arial" w:hAnsi="Calibri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32">
    <w:name w:val="header"/>
    <w:basedOn w:val="0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33">
    <w:name w:val="footer"/>
    <w:basedOn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26</TotalTime>
  <Application>Yozo_Office</Application>
  <Pages>3</Pages>
  <Words>185</Words>
  <Characters>1017</Characters>
  <Lines>81</Lines>
  <Paragraphs>36</Paragraphs>
  <CharactersWithSpaces>1255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HP</dc:creator>
  <cp:lastModifiedBy>vivo user</cp:lastModifiedBy>
  <cp:revision>1</cp:revision>
  <dcterms:created xsi:type="dcterms:W3CDTF">2026-08-25T08:07:00Z</dcterms:created>
  <dcterms:modified xsi:type="dcterms:W3CDTF">2026-09-07T12:43:42Z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1033-12.1.0.28032</vt:lpwstr>
  </property>
  <property fmtid="{D5CDD505-2E9C-101B-9397-08002B2CF9AE}" pid="3" name="ICV">
    <vt:lpwstr>9F65711D3C6A436F95CFAD87109AA7B5_11</vt:lpwstr>
  </property>
  <property fmtid="{D5CDD505-2E9C-101B-9397-08002B2CF9AE}" pid="4" name="KSOTemplateDocerSaveRecord">
    <vt:lpwstr>eyJoZGlkIjoiZTk3MDkzZTJmYzU1MDRjNjA2OGI0OTAyNTNmM2NjZTEifQ==</vt:lpwstr>
  </property>
</Properties>
</file>